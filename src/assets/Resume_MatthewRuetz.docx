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="-270" w:tblpY="-410"/>
        <w:tblW w:w="5129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2"/>
        <w:gridCol w:w="4872"/>
        <w:gridCol w:w="260"/>
        <w:gridCol w:w="6890"/>
      </w:tblGrid>
      <w:tr w:rsidR="006D409C" w14:paraId="500738B1" w14:textId="77777777" w:rsidTr="00C16775">
        <w:trPr>
          <w:gridBefore w:val="1"/>
          <w:wBefore w:w="270" w:type="dxa"/>
          <w:trHeight w:val="900"/>
        </w:trPr>
        <w:tc>
          <w:tcPr>
            <w:tcW w:w="4680" w:type="dxa"/>
            <w:vMerge w:val="restart"/>
            <w:tcMar>
              <w:left w:w="360" w:type="dxa"/>
            </w:tcMar>
            <w:vAlign w:val="center"/>
          </w:tcPr>
          <w:p w14:paraId="53AD7B22" w14:textId="77777777" w:rsidR="0027381E" w:rsidRPr="00904973" w:rsidRDefault="0027381E" w:rsidP="009A2638">
            <w:pPr>
              <w:pStyle w:val="Title"/>
              <w:rPr>
                <w:rFonts w:ascii="Avenir Next LT Pro Demi" w:hAnsi="Avenir Next LT Pro Demi"/>
                <w:szCs w:val="72"/>
              </w:rPr>
            </w:pPr>
            <w:r w:rsidRPr="00904973">
              <w:rPr>
                <w:rFonts w:ascii="Avenir Next LT Pro Demi" w:hAnsi="Avenir Next LT Pro Demi"/>
                <w:szCs w:val="72"/>
              </w:rPr>
              <w:t>MattHEW</w:t>
            </w:r>
          </w:p>
          <w:p w14:paraId="41599CFF" w14:textId="77777777" w:rsidR="0027381E" w:rsidRPr="00904973" w:rsidRDefault="0027381E" w:rsidP="009A2638">
            <w:pPr>
              <w:pStyle w:val="Title"/>
              <w:rPr>
                <w:rFonts w:ascii="Avenir Next LT Pro Demi" w:hAnsi="Avenir Next LT Pro Demi"/>
                <w:szCs w:val="72"/>
              </w:rPr>
            </w:pPr>
            <w:r w:rsidRPr="00904973">
              <w:rPr>
                <w:rFonts w:ascii="Avenir Next LT Pro Demi" w:hAnsi="Avenir Next LT Pro Demi"/>
                <w:szCs w:val="72"/>
              </w:rPr>
              <w:t>Ruetz</w:t>
            </w:r>
          </w:p>
          <w:p w14:paraId="1C9810CE" w14:textId="66ED71FC" w:rsidR="00AF3CF6" w:rsidRPr="00904973" w:rsidRDefault="006F2651" w:rsidP="009A2638">
            <w:pPr>
              <w:pStyle w:val="Subtitle"/>
              <w:rPr>
                <w:rFonts w:ascii="Gadugi" w:hAnsi="Gadugi"/>
                <w:spacing w:val="9"/>
                <w:w w:val="85"/>
              </w:rPr>
            </w:pPr>
            <w:r w:rsidRPr="00060EDE">
              <w:rPr>
                <w:rFonts w:ascii="Gadugi" w:hAnsi="Gadugi"/>
                <w:spacing w:val="0"/>
                <w:w w:val="37"/>
              </w:rPr>
              <w:t>Programming &amp; Full-Stack Web Developmen</w:t>
            </w:r>
            <w:r w:rsidRPr="00060EDE">
              <w:rPr>
                <w:rFonts w:ascii="Gadugi" w:hAnsi="Gadugi"/>
                <w:spacing w:val="14"/>
                <w:w w:val="37"/>
              </w:rPr>
              <w:t>t</w:t>
            </w:r>
          </w:p>
        </w:tc>
        <w:tc>
          <w:tcPr>
            <w:tcW w:w="250" w:type="dxa"/>
            <w:shd w:val="clear" w:color="auto" w:fill="31521B" w:themeFill="accent2" w:themeFillShade="80"/>
          </w:tcPr>
          <w:p w14:paraId="10C970B3" w14:textId="77777777" w:rsidR="006D409C" w:rsidRDefault="006D409C" w:rsidP="009A2638">
            <w:pPr>
              <w:tabs>
                <w:tab w:val="left" w:pos="990"/>
              </w:tabs>
            </w:pPr>
          </w:p>
        </w:tc>
        <w:tc>
          <w:tcPr>
            <w:tcW w:w="6618" w:type="dxa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FBFE2C0815FC48EFB99AD6D7E093632F"/>
              </w:placeholder>
              <w:temporary/>
              <w:showingPlcHdr/>
            </w:sdtPr>
            <w:sdtContent>
              <w:p w14:paraId="1AF54FE8" w14:textId="77777777" w:rsidR="006D409C" w:rsidRDefault="006D409C" w:rsidP="009A2638">
                <w:pPr>
                  <w:pStyle w:val="Heading1"/>
                </w:pPr>
                <w:r w:rsidRPr="00C16775">
                  <w:rPr>
                    <w:rFonts w:ascii="Avenir Next LT Pro Demi" w:hAnsi="Avenir Next LT Pro Demi"/>
                    <w:sz w:val="44"/>
                    <w:szCs w:val="28"/>
                  </w:rPr>
                  <w:t>EDUCATION</w:t>
                </w:r>
              </w:p>
            </w:sdtContent>
          </w:sdt>
        </w:tc>
      </w:tr>
      <w:tr w:rsidR="006D409C" w14:paraId="09A8A58E" w14:textId="77777777" w:rsidTr="00C16775">
        <w:trPr>
          <w:gridBefore w:val="1"/>
          <w:wBefore w:w="270" w:type="dxa"/>
          <w:trHeight w:val="3024"/>
        </w:trPr>
        <w:tc>
          <w:tcPr>
            <w:tcW w:w="4680" w:type="dxa"/>
            <w:vMerge/>
            <w:tcMar>
              <w:left w:w="360" w:type="dxa"/>
            </w:tcMar>
            <w:vAlign w:val="bottom"/>
          </w:tcPr>
          <w:p w14:paraId="4016CE18" w14:textId="77777777" w:rsidR="006D409C" w:rsidRDefault="006D409C" w:rsidP="009A2638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245" w:type="dxa"/>
            <w:tcMar>
              <w:left w:w="0" w:type="dxa"/>
              <w:right w:w="0" w:type="dxa"/>
            </w:tcMar>
          </w:tcPr>
          <w:p w14:paraId="45ED48DC" w14:textId="0B16DF47" w:rsidR="006D409C" w:rsidRDefault="006D409C" w:rsidP="009A2638">
            <w:pPr>
              <w:tabs>
                <w:tab w:val="left" w:pos="990"/>
              </w:tabs>
            </w:pPr>
          </w:p>
        </w:tc>
        <w:tc>
          <w:tcPr>
            <w:tcW w:w="6618" w:type="dxa"/>
          </w:tcPr>
          <w:p w14:paraId="3B10E71B" w14:textId="11F24E45" w:rsidR="006D409C" w:rsidRPr="00517936" w:rsidRDefault="00994D95" w:rsidP="00655376">
            <w:pPr>
              <w:spacing w:before="240"/>
              <w:rPr>
                <w:b/>
                <w:sz w:val="22"/>
                <w:szCs w:val="22"/>
              </w:rPr>
            </w:pPr>
            <w:r w:rsidRPr="00517936">
              <w:rPr>
                <w:b/>
                <w:sz w:val="22"/>
                <w:szCs w:val="22"/>
              </w:rPr>
              <w:t>University of Guelph</w:t>
            </w:r>
          </w:p>
          <w:p w14:paraId="127EBFB8" w14:textId="39787D12" w:rsidR="006D409C" w:rsidRPr="00517936" w:rsidRDefault="00994D95" w:rsidP="009A2638">
            <w:pPr>
              <w:pStyle w:val="Date"/>
              <w:rPr>
                <w:sz w:val="20"/>
                <w:szCs w:val="20"/>
              </w:rPr>
            </w:pPr>
            <w:r w:rsidRPr="00517936">
              <w:rPr>
                <w:sz w:val="20"/>
                <w:szCs w:val="20"/>
              </w:rPr>
              <w:t>2016</w:t>
            </w:r>
            <w:r w:rsidR="006D409C" w:rsidRPr="00517936">
              <w:rPr>
                <w:sz w:val="20"/>
                <w:szCs w:val="20"/>
              </w:rPr>
              <w:t xml:space="preserve"> - </w:t>
            </w:r>
            <w:r w:rsidRPr="00517936">
              <w:rPr>
                <w:sz w:val="20"/>
                <w:szCs w:val="20"/>
              </w:rPr>
              <w:t>2021</w:t>
            </w:r>
          </w:p>
          <w:p w14:paraId="41743215" w14:textId="2367C201" w:rsidR="00C435CE" w:rsidRPr="00517936" w:rsidRDefault="00C435CE" w:rsidP="009A2638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517936">
              <w:rPr>
                <w:sz w:val="22"/>
                <w:szCs w:val="22"/>
              </w:rPr>
              <w:t>Earned Bachelor of Engineering with Honors in Computer Engineering</w:t>
            </w:r>
          </w:p>
          <w:p w14:paraId="0B2171EC" w14:textId="6B39E4DA" w:rsidR="006D409C" w:rsidRPr="00517936" w:rsidRDefault="00B93997" w:rsidP="009A2638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517936">
              <w:rPr>
                <w:sz w:val="22"/>
                <w:szCs w:val="22"/>
              </w:rPr>
              <w:t>Grades</w:t>
            </w:r>
            <w:r w:rsidR="00C435CE" w:rsidRPr="00517936">
              <w:rPr>
                <w:sz w:val="22"/>
                <w:szCs w:val="22"/>
              </w:rPr>
              <w:t xml:space="preserve"> above 80% in Advanced Computer Architecture, Real-Time Systems Design, Communication Systems, Large-Scale Software Architecture, Data Structures, and more.</w:t>
            </w:r>
          </w:p>
          <w:p w14:paraId="6DBD6901" w14:textId="77777777" w:rsidR="00C435CE" w:rsidRPr="00517936" w:rsidRDefault="00C435CE" w:rsidP="009A2638">
            <w:pPr>
              <w:ind w:left="360"/>
              <w:rPr>
                <w:sz w:val="22"/>
                <w:szCs w:val="22"/>
              </w:rPr>
            </w:pPr>
          </w:p>
          <w:p w14:paraId="1D1C3105" w14:textId="1FCD8800" w:rsidR="006D409C" w:rsidRPr="00517936" w:rsidRDefault="00C435CE" w:rsidP="009A2638">
            <w:pPr>
              <w:rPr>
                <w:b/>
                <w:sz w:val="22"/>
                <w:szCs w:val="22"/>
              </w:rPr>
            </w:pPr>
            <w:r w:rsidRPr="00517936">
              <w:rPr>
                <w:b/>
                <w:sz w:val="22"/>
                <w:szCs w:val="22"/>
              </w:rPr>
              <w:t>St. Mary’s High School</w:t>
            </w:r>
          </w:p>
          <w:p w14:paraId="5D914ED4" w14:textId="67771E9B" w:rsidR="006D409C" w:rsidRPr="00517936" w:rsidRDefault="00C435CE" w:rsidP="009A2638">
            <w:pPr>
              <w:pStyle w:val="Date"/>
              <w:rPr>
                <w:sz w:val="20"/>
                <w:szCs w:val="24"/>
              </w:rPr>
            </w:pPr>
            <w:r w:rsidRPr="00517936">
              <w:rPr>
                <w:sz w:val="20"/>
                <w:szCs w:val="24"/>
              </w:rPr>
              <w:t>2012</w:t>
            </w:r>
            <w:r w:rsidR="006D409C" w:rsidRPr="00517936">
              <w:rPr>
                <w:sz w:val="20"/>
                <w:szCs w:val="24"/>
              </w:rPr>
              <w:t xml:space="preserve"> - </w:t>
            </w:r>
            <w:r w:rsidRPr="00517936">
              <w:rPr>
                <w:sz w:val="20"/>
                <w:szCs w:val="24"/>
              </w:rPr>
              <w:t>2016</w:t>
            </w:r>
          </w:p>
          <w:p w14:paraId="2A89F5D5" w14:textId="033A904D" w:rsidR="006D409C" w:rsidRPr="00655376" w:rsidRDefault="00C435CE" w:rsidP="00655376">
            <w:pPr>
              <w:numPr>
                <w:ilvl w:val="0"/>
                <w:numId w:val="4"/>
              </w:numPr>
              <w:spacing w:after="240"/>
              <w:rPr>
                <w:sz w:val="22"/>
                <w:szCs w:val="22"/>
              </w:rPr>
            </w:pPr>
            <w:r w:rsidRPr="00C435CE">
              <w:rPr>
                <w:sz w:val="22"/>
                <w:szCs w:val="22"/>
              </w:rPr>
              <w:t>Honor roll student throughout all four years</w:t>
            </w:r>
          </w:p>
        </w:tc>
      </w:tr>
      <w:tr w:rsidR="006D409C" w14:paraId="683EC347" w14:textId="77777777" w:rsidTr="00C16775">
        <w:trPr>
          <w:trHeight w:val="909"/>
        </w:trPr>
        <w:tc>
          <w:tcPr>
            <w:tcW w:w="4950" w:type="dxa"/>
            <w:gridSpan w:val="2"/>
            <w:vMerge w:val="restart"/>
            <w:tcMar>
              <w:left w:w="360" w:type="dxa"/>
            </w:tcMar>
          </w:tcPr>
          <w:sdt>
            <w:sdtPr>
              <w:id w:val="-1448076370"/>
              <w:placeholder>
                <w:docPart w:val="A5143C4A26514CD5A03C21DBBEE9CD13"/>
              </w:placeholder>
              <w:temporary/>
              <w:showingPlcHdr/>
            </w:sdtPr>
            <w:sdtContent>
              <w:p w14:paraId="4384424A" w14:textId="77777777" w:rsidR="006D409C" w:rsidRPr="005D47DE" w:rsidRDefault="006D409C" w:rsidP="009A2638">
                <w:pPr>
                  <w:pStyle w:val="Heading2"/>
                </w:pPr>
                <w:r w:rsidRPr="006F2651">
                  <w:rPr>
                    <w:rFonts w:ascii="Avenir Next LT Pro Demi" w:hAnsi="Avenir Next LT Pro Demi"/>
                  </w:rPr>
                  <w:t>Profile</w:t>
                </w:r>
              </w:p>
            </w:sdtContent>
          </w:sdt>
          <w:p w14:paraId="0649723F" w14:textId="3212C8BA" w:rsidR="00AF3CF6" w:rsidRPr="00C16775" w:rsidRDefault="00060EDE" w:rsidP="009A2638">
            <w:pPr>
              <w:pStyle w:val="ProfileText"/>
            </w:pPr>
            <w:r>
              <w:t xml:space="preserve">I am a freelance web developer who has worked with multiple clients, both small-scale and large, to single-handedly build custom websites with industry standard tools. My preference is always to custom-code everything I do, though I have extensive experience using </w:t>
            </w:r>
            <w:proofErr w:type="spellStart"/>
            <w:r>
              <w:t>WordPress</w:t>
            </w:r>
            <w:proofErr w:type="spellEnd"/>
            <w:r>
              <w:t>, and other higher-level platforms.</w:t>
            </w:r>
            <w:bookmarkStart w:id="0" w:name="_GoBack"/>
            <w:bookmarkEnd w:id="0"/>
          </w:p>
          <w:p w14:paraId="4A5DDDE9" w14:textId="77777777" w:rsidR="00C4600C" w:rsidRPr="00C16775" w:rsidRDefault="00C4600C" w:rsidP="009A2638">
            <w:pPr>
              <w:pStyle w:val="ProfileText"/>
            </w:pPr>
          </w:p>
          <w:p w14:paraId="30AE6AF1" w14:textId="02CB2698" w:rsidR="00C16775" w:rsidRDefault="00C16775" w:rsidP="009A2638">
            <w:pPr>
              <w:pStyle w:val="ProfileText"/>
            </w:pPr>
            <w:r>
              <w:t xml:space="preserve">Programming is my favorite </w:t>
            </w:r>
            <w:r w:rsidR="00393AD2" w:rsidRPr="00C16775">
              <w:t>hobby and</w:t>
            </w:r>
            <w:r w:rsidR="00902051" w:rsidRPr="00C16775">
              <w:t xml:space="preserve"> </w:t>
            </w:r>
            <w:r>
              <w:t xml:space="preserve">I </w:t>
            </w:r>
            <w:r w:rsidR="00744E66" w:rsidRPr="00C16775">
              <w:t xml:space="preserve">have created </w:t>
            </w:r>
            <w:r w:rsidR="00393AD2" w:rsidRPr="00C16775">
              <w:t xml:space="preserve">many </w:t>
            </w:r>
            <w:r w:rsidR="00902051" w:rsidRPr="00C16775">
              <w:t>projects</w:t>
            </w:r>
            <w:r w:rsidR="00E53806" w:rsidRPr="00C16775">
              <w:t xml:space="preserve"> </w:t>
            </w:r>
            <w:r w:rsidR="00393AD2" w:rsidRPr="00C16775">
              <w:t>using HTML/CSS/JS and Full-Stack applications using</w:t>
            </w:r>
            <w:r w:rsidR="00902051" w:rsidRPr="00C16775">
              <w:t xml:space="preserve"> the MERN stack</w:t>
            </w:r>
            <w:r w:rsidR="00744E66" w:rsidRPr="00C16775">
              <w:t xml:space="preserve">, as well as </w:t>
            </w:r>
            <w:r w:rsidR="00393AD2" w:rsidRPr="00C16775">
              <w:t>React</w:t>
            </w:r>
            <w:r w:rsidR="00744E66" w:rsidRPr="00C16775">
              <w:t xml:space="preserve"> </w:t>
            </w:r>
            <w:r w:rsidR="00393AD2" w:rsidRPr="00C16775">
              <w:t xml:space="preserve">apps </w:t>
            </w:r>
            <w:r w:rsidR="00744E66" w:rsidRPr="00C16775">
              <w:t>with Firebase for backend services</w:t>
            </w:r>
            <w:r w:rsidR="00E53806" w:rsidRPr="00C16775">
              <w:t xml:space="preserve">. </w:t>
            </w:r>
            <w:r w:rsidR="00517936">
              <w:t>I have used</w:t>
            </w:r>
            <w:r w:rsidR="00DB6CCD" w:rsidRPr="00C16775">
              <w:t xml:space="preserve"> </w:t>
            </w:r>
            <w:r w:rsidR="00E53806" w:rsidRPr="00C16775">
              <w:t xml:space="preserve">Python, C++, C#, </w:t>
            </w:r>
            <w:r w:rsidR="00902051" w:rsidRPr="00C16775">
              <w:t>VBA</w:t>
            </w:r>
            <w:r w:rsidR="00744E66" w:rsidRPr="00C16775">
              <w:t xml:space="preserve">, and </w:t>
            </w:r>
            <w:r w:rsidR="00DB6CCD" w:rsidRPr="00C16775">
              <w:t>more</w:t>
            </w:r>
            <w:r w:rsidR="00902051" w:rsidRPr="00C16775">
              <w:t xml:space="preserve"> to create </w:t>
            </w:r>
            <w:r w:rsidR="00DB6CCD" w:rsidRPr="00C16775">
              <w:t>routing</w:t>
            </w:r>
            <w:r w:rsidR="00902051" w:rsidRPr="00C16775">
              <w:t xml:space="preserve"> software, </w:t>
            </w:r>
            <w:r w:rsidR="00CB1107">
              <w:t xml:space="preserve">simple video games, </w:t>
            </w:r>
            <w:r w:rsidR="00902051" w:rsidRPr="00C16775">
              <w:t>an SVG creator,</w:t>
            </w:r>
            <w:r w:rsidR="00A11520" w:rsidRPr="00C16775">
              <w:t xml:space="preserve"> and</w:t>
            </w:r>
            <w:r w:rsidR="00902051" w:rsidRPr="00C16775">
              <w:t xml:space="preserve"> automated spreadsheets </w:t>
            </w:r>
            <w:r w:rsidR="00657D65" w:rsidRPr="00C16775">
              <w:t xml:space="preserve">to </w:t>
            </w:r>
            <w:r w:rsidR="00902051" w:rsidRPr="00C16775">
              <w:t xml:space="preserve">speed up </w:t>
            </w:r>
            <w:r w:rsidR="00CB1107">
              <w:t>repetitive tasks</w:t>
            </w:r>
            <w:r w:rsidR="00902051" w:rsidRPr="00C16775">
              <w:t>.</w:t>
            </w:r>
          </w:p>
          <w:p w14:paraId="4FB511B0" w14:textId="77777777" w:rsidR="00C16775" w:rsidRDefault="00C16775" w:rsidP="009A2638">
            <w:pPr>
              <w:pStyle w:val="ProfileText"/>
            </w:pPr>
          </w:p>
          <w:p w14:paraId="5C866BB3" w14:textId="4D62D978" w:rsidR="00AF3CF6" w:rsidRPr="00C16775" w:rsidRDefault="00C4600C" w:rsidP="009A2638">
            <w:pPr>
              <w:pStyle w:val="ProfileText"/>
            </w:pPr>
            <w:r w:rsidRPr="00C16775">
              <w:rPr>
                <w:rFonts w:eastAsia="Arial"/>
              </w:rPr>
              <w:t>I see it as imperative to create efficient, robust,</w:t>
            </w:r>
            <w:r w:rsidR="00CB1107">
              <w:rPr>
                <w:rFonts w:eastAsia="Arial"/>
              </w:rPr>
              <w:t xml:space="preserve"> readable,</w:t>
            </w:r>
            <w:r w:rsidRPr="00C16775">
              <w:rPr>
                <w:rFonts w:eastAsia="Arial"/>
              </w:rPr>
              <w:t xml:space="preserve"> and maintainable code</w:t>
            </w:r>
            <w:r w:rsidR="00D209AB">
              <w:rPr>
                <w:rFonts w:eastAsia="Arial"/>
              </w:rPr>
              <w:t xml:space="preserve"> using best practice</w:t>
            </w:r>
            <w:r w:rsidRPr="00C16775">
              <w:rPr>
                <w:rFonts w:eastAsia="Arial"/>
              </w:rPr>
              <w:t xml:space="preserve"> from the start on </w:t>
            </w:r>
            <w:r w:rsidR="00C16775">
              <w:rPr>
                <w:rFonts w:eastAsia="Arial"/>
              </w:rPr>
              <w:t>every</w:t>
            </w:r>
            <w:r w:rsidRPr="00C16775">
              <w:rPr>
                <w:rFonts w:eastAsia="Arial"/>
              </w:rPr>
              <w:t xml:space="preserve"> project</w:t>
            </w:r>
            <w:r w:rsidRPr="00C16775">
              <w:t xml:space="preserve">. </w:t>
            </w:r>
            <w:r w:rsidR="00DB6CCD" w:rsidRPr="00C16775">
              <w:t xml:space="preserve">When working in a group </w:t>
            </w:r>
            <w:r w:rsidR="00744E66" w:rsidRPr="00C16775">
              <w:t>I strive for</w:t>
            </w:r>
            <w:r w:rsidR="00BC194F" w:rsidRPr="00C16775">
              <w:t xml:space="preserve"> </w:t>
            </w:r>
            <w:r w:rsidR="00E72808">
              <w:t>open</w:t>
            </w:r>
            <w:r w:rsidR="00AA5842" w:rsidRPr="00C16775">
              <w:t xml:space="preserve"> </w:t>
            </w:r>
            <w:r w:rsidR="00BC194F" w:rsidRPr="00C16775">
              <w:t>communication</w:t>
            </w:r>
            <w:r w:rsidR="00A11520" w:rsidRPr="00C16775">
              <w:t xml:space="preserve"> and </w:t>
            </w:r>
            <w:r w:rsidR="00E72808">
              <w:t>listening</w:t>
            </w:r>
            <w:r w:rsidR="00A11520" w:rsidRPr="00C16775">
              <w:t xml:space="preserve"> </w:t>
            </w:r>
            <w:r w:rsidR="00E72808">
              <w:t>intently</w:t>
            </w:r>
            <w:r w:rsidR="00A11520" w:rsidRPr="00C16775">
              <w:t xml:space="preserve"> to the opinions of other people to learn as much as possible. </w:t>
            </w:r>
            <w:r w:rsidR="00BC194F" w:rsidRPr="00C16775">
              <w:t xml:space="preserve">I believe I would be </w:t>
            </w:r>
            <w:r w:rsidR="00B00500" w:rsidRPr="00C16775">
              <w:t xml:space="preserve">a </w:t>
            </w:r>
            <w:r w:rsidR="00F75099" w:rsidRPr="00C16775">
              <w:t xml:space="preserve">valued </w:t>
            </w:r>
            <w:r w:rsidR="00B00500" w:rsidRPr="00C16775">
              <w:t>asset to any team.</w:t>
            </w:r>
          </w:p>
          <w:p w14:paraId="44033940" w14:textId="77777777" w:rsidR="00657D65" w:rsidRPr="00AF3CF6" w:rsidRDefault="00657D65" w:rsidP="009A2638">
            <w:pPr>
              <w:pStyle w:val="ProfileText"/>
            </w:pPr>
          </w:p>
          <w:sdt>
            <w:sdtPr>
              <w:id w:val="-1954003311"/>
              <w:placeholder>
                <w:docPart w:val="6E4BB67BE0F74699ADC5BBC2D4A82F67"/>
              </w:placeholder>
              <w:temporary/>
              <w:showingPlcHdr/>
            </w:sdtPr>
            <w:sdtContent>
              <w:p w14:paraId="3A1CA05F" w14:textId="6D5826CF" w:rsidR="006D409C" w:rsidRDefault="006D409C" w:rsidP="009A2638">
                <w:pPr>
                  <w:pStyle w:val="Heading2"/>
                </w:pPr>
                <w:r w:rsidRPr="006F2651">
                  <w:rPr>
                    <w:rStyle w:val="Heading2Char"/>
                    <w:rFonts w:ascii="Avenir Next LT Pro Demi" w:hAnsi="Avenir Next LT Pro Demi"/>
                  </w:rPr>
                  <w:t>CONTACT</w:t>
                </w:r>
              </w:p>
            </w:sdtContent>
          </w:sdt>
          <w:p w14:paraId="6B8A27E1" w14:textId="77777777" w:rsidR="00F75099" w:rsidRDefault="00F75099" w:rsidP="009A2638">
            <w:pPr>
              <w:pStyle w:val="ContactDetails"/>
            </w:pPr>
          </w:p>
          <w:p w14:paraId="432A7D62" w14:textId="0BED9F2B" w:rsidR="004F60F2" w:rsidRDefault="00B93997" w:rsidP="009A2638">
            <w:pPr>
              <w:pStyle w:val="ContactDetails"/>
            </w:pPr>
            <w:r>
              <w:t>Website</w:t>
            </w:r>
            <w:r w:rsidR="00F75099">
              <w:t xml:space="preserve">: </w:t>
            </w:r>
            <w:hyperlink r:id="rId12" w:history="1">
              <w:r w:rsidR="00E1595F" w:rsidRPr="007033E8">
                <w:rPr>
                  <w:rStyle w:val="Hyperlink"/>
                </w:rPr>
                <w:t>https://mattruetz.com</w:t>
              </w:r>
            </w:hyperlink>
          </w:p>
          <w:p w14:paraId="64CFAB02" w14:textId="77777777" w:rsidR="00F75099" w:rsidRPr="004D3011" w:rsidRDefault="00F75099" w:rsidP="009A2638">
            <w:pPr>
              <w:pStyle w:val="ContactDetails"/>
            </w:pPr>
          </w:p>
          <w:p w14:paraId="5AB8CEA1" w14:textId="37E5E8B0" w:rsidR="006D409C" w:rsidRDefault="0066097F" w:rsidP="009A2638">
            <w:pPr>
              <w:pStyle w:val="ContactDetails"/>
            </w:pPr>
            <w:r>
              <w:t>G</w:t>
            </w:r>
            <w:r w:rsidR="00F75099">
              <w:t>itHub</w:t>
            </w:r>
            <w:r>
              <w:t>:</w:t>
            </w:r>
            <w:r w:rsidR="00F75099">
              <w:t xml:space="preserve"> </w:t>
            </w:r>
            <w:hyperlink r:id="rId13" w:history="1">
              <w:r w:rsidR="00F75099" w:rsidRPr="006102AD">
                <w:rPr>
                  <w:rStyle w:val="Hyperlink"/>
                </w:rPr>
                <w:t>https://github.com/MattRuetz</w:t>
              </w:r>
            </w:hyperlink>
          </w:p>
          <w:p w14:paraId="32C641AE" w14:textId="77777777" w:rsidR="00F75099" w:rsidRDefault="00F75099" w:rsidP="009A2638">
            <w:pPr>
              <w:pStyle w:val="ContactDetails"/>
            </w:pPr>
          </w:p>
          <w:p w14:paraId="560FA76E" w14:textId="193941C3" w:rsidR="00AE01E3" w:rsidRDefault="00F75099" w:rsidP="009A2638">
            <w:pPr>
              <w:pStyle w:val="ContactDetails"/>
            </w:pPr>
            <w:r>
              <w:t>Email</w:t>
            </w:r>
            <w:r w:rsidR="00143CED">
              <w:t>:</w:t>
            </w:r>
            <w:r>
              <w:t xml:space="preserve"> </w:t>
            </w:r>
            <w:hyperlink r:id="rId14" w:history="1">
              <w:r w:rsidRPr="006102AD">
                <w:rPr>
                  <w:rStyle w:val="Hyperlink"/>
                </w:rPr>
                <w:t>matt.b.ruetz@gmail.com</w:t>
              </w:r>
            </w:hyperlink>
          </w:p>
        </w:tc>
        <w:tc>
          <w:tcPr>
            <w:tcW w:w="250" w:type="dxa"/>
            <w:shd w:val="clear" w:color="auto" w:fill="31521B" w:themeFill="accent2" w:themeFillShade="80"/>
          </w:tcPr>
          <w:p w14:paraId="319713AF" w14:textId="77777777" w:rsidR="006D409C" w:rsidRDefault="006D409C" w:rsidP="009A2638">
            <w:pPr>
              <w:tabs>
                <w:tab w:val="left" w:pos="990"/>
              </w:tabs>
            </w:pPr>
          </w:p>
        </w:tc>
        <w:tc>
          <w:tcPr>
            <w:tcW w:w="6618" w:type="dxa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869B5A2AA157461787FC9EAD0D2CD61B"/>
              </w:placeholder>
              <w:temporary/>
              <w:showingPlcHdr/>
            </w:sdtPr>
            <w:sdtContent>
              <w:p w14:paraId="0BDAE98F" w14:textId="77777777" w:rsidR="006D409C" w:rsidRDefault="006D409C" w:rsidP="009A2638">
                <w:pPr>
                  <w:pStyle w:val="Heading1"/>
                  <w:rPr>
                    <w:b/>
                  </w:rPr>
                </w:pPr>
                <w:r w:rsidRPr="00C16775">
                  <w:rPr>
                    <w:rFonts w:ascii="Avenir Next LT Pro Demi" w:hAnsi="Avenir Next LT Pro Demi"/>
                    <w:sz w:val="44"/>
                    <w:szCs w:val="28"/>
                  </w:rPr>
                  <w:t>WORK EXPERIENCE</w:t>
                </w:r>
              </w:p>
            </w:sdtContent>
          </w:sdt>
        </w:tc>
      </w:tr>
      <w:tr w:rsidR="006D409C" w14:paraId="10C30BC5" w14:textId="77777777" w:rsidTr="00C16775">
        <w:trPr>
          <w:trHeight w:val="5049"/>
        </w:trPr>
        <w:tc>
          <w:tcPr>
            <w:tcW w:w="4950" w:type="dxa"/>
            <w:gridSpan w:val="2"/>
            <w:vMerge/>
          </w:tcPr>
          <w:p w14:paraId="4AD65AB3" w14:textId="77777777" w:rsidR="006D409C" w:rsidRDefault="006D409C" w:rsidP="009A2638">
            <w:pPr>
              <w:spacing w:before="240"/>
              <w:rPr>
                <w:noProof/>
              </w:rPr>
            </w:pPr>
          </w:p>
        </w:tc>
        <w:tc>
          <w:tcPr>
            <w:tcW w:w="245" w:type="dxa"/>
            <w:tcMar>
              <w:left w:w="0" w:type="dxa"/>
              <w:right w:w="0" w:type="dxa"/>
            </w:tcMar>
          </w:tcPr>
          <w:p w14:paraId="1C62720D" w14:textId="61C2D94A" w:rsidR="006D409C" w:rsidRDefault="006D409C" w:rsidP="009A2638">
            <w:pPr>
              <w:tabs>
                <w:tab w:val="left" w:pos="990"/>
              </w:tabs>
              <w:spacing w:before="240"/>
            </w:pPr>
          </w:p>
        </w:tc>
        <w:tc>
          <w:tcPr>
            <w:tcW w:w="6618" w:type="dxa"/>
          </w:tcPr>
          <w:p w14:paraId="07BE1B37" w14:textId="4E397FC2" w:rsidR="006D409C" w:rsidRPr="0027101F" w:rsidRDefault="000B2711" w:rsidP="00655376">
            <w:pPr>
              <w:spacing w:before="240" w:line="276" w:lineRule="auto"/>
              <w:rPr>
                <w:bCs/>
                <w:sz w:val="22"/>
                <w:szCs w:val="22"/>
              </w:rPr>
            </w:pPr>
            <w:proofErr w:type="spellStart"/>
            <w:r w:rsidRPr="0027101F">
              <w:rPr>
                <w:b/>
                <w:sz w:val="22"/>
                <w:szCs w:val="22"/>
              </w:rPr>
              <w:t>Sleeman</w:t>
            </w:r>
            <w:proofErr w:type="spellEnd"/>
            <w:r w:rsidRPr="0027101F">
              <w:rPr>
                <w:b/>
                <w:sz w:val="22"/>
                <w:szCs w:val="22"/>
              </w:rPr>
              <w:t xml:space="preserve"> Breweries – Provincial Dispatch Coordinator</w:t>
            </w:r>
          </w:p>
          <w:p w14:paraId="1D1E03DA" w14:textId="4463539E" w:rsidR="00655376" w:rsidRPr="00517936" w:rsidRDefault="000B2711" w:rsidP="00655376">
            <w:pPr>
              <w:spacing w:line="276" w:lineRule="auto"/>
              <w:rPr>
                <w:sz w:val="20"/>
                <w:szCs w:val="20"/>
              </w:rPr>
            </w:pPr>
            <w:r w:rsidRPr="00517936">
              <w:rPr>
                <w:sz w:val="20"/>
                <w:szCs w:val="20"/>
              </w:rPr>
              <w:t xml:space="preserve">2019 </w:t>
            </w:r>
            <w:r w:rsidR="006D409C" w:rsidRPr="00517936">
              <w:rPr>
                <w:sz w:val="20"/>
                <w:szCs w:val="20"/>
              </w:rPr>
              <w:t>–</w:t>
            </w:r>
            <w:r w:rsidRPr="00517936">
              <w:rPr>
                <w:sz w:val="20"/>
                <w:szCs w:val="20"/>
              </w:rPr>
              <w:t xml:space="preserve"> 2021 (Summer Seasonal)</w:t>
            </w:r>
          </w:p>
          <w:p w14:paraId="2380B9D9" w14:textId="5CB88FE4" w:rsidR="006D409C" w:rsidRPr="0027101F" w:rsidRDefault="00224246" w:rsidP="0065537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27101F">
              <w:rPr>
                <w:sz w:val="22"/>
                <w:szCs w:val="22"/>
              </w:rPr>
              <w:t>Dispatcher for all direct deliveries in Ontario.</w:t>
            </w:r>
          </w:p>
          <w:p w14:paraId="018B4510" w14:textId="208EEFA6" w:rsidR="00224246" w:rsidRPr="0027101F" w:rsidRDefault="00224246" w:rsidP="0065537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27101F">
              <w:rPr>
                <w:sz w:val="22"/>
                <w:szCs w:val="22"/>
              </w:rPr>
              <w:t xml:space="preserve">Creating </w:t>
            </w:r>
            <w:r w:rsidR="00AA608A">
              <w:rPr>
                <w:sz w:val="22"/>
                <w:szCs w:val="22"/>
              </w:rPr>
              <w:t xml:space="preserve">optimized </w:t>
            </w:r>
            <w:r w:rsidRPr="0027101F">
              <w:rPr>
                <w:sz w:val="22"/>
                <w:szCs w:val="22"/>
              </w:rPr>
              <w:t>routes for up to 7 trucks going to 60 delivery locations daily, while accounting for dynamic factors</w:t>
            </w:r>
          </w:p>
          <w:p w14:paraId="56E51861" w14:textId="48AEBB39" w:rsidR="00224246" w:rsidRDefault="00224246" w:rsidP="0065537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27101F">
              <w:rPr>
                <w:sz w:val="22"/>
                <w:szCs w:val="22"/>
              </w:rPr>
              <w:t xml:space="preserve">Building custom applications and automating spreadsheets using </w:t>
            </w:r>
            <w:r w:rsidR="006F2651">
              <w:rPr>
                <w:sz w:val="22"/>
                <w:szCs w:val="22"/>
              </w:rPr>
              <w:t xml:space="preserve">VBA </w:t>
            </w:r>
            <w:r w:rsidR="005E1F66" w:rsidRPr="0027101F">
              <w:rPr>
                <w:sz w:val="22"/>
                <w:szCs w:val="22"/>
              </w:rPr>
              <w:t>code</w:t>
            </w:r>
            <w:r w:rsidRPr="0027101F">
              <w:rPr>
                <w:sz w:val="22"/>
                <w:szCs w:val="22"/>
              </w:rPr>
              <w:t xml:space="preserve"> to streamline daily tasks.</w:t>
            </w:r>
          </w:p>
          <w:p w14:paraId="66A2FA68" w14:textId="77DA7CA1" w:rsidR="00060EDE" w:rsidRPr="0027101F" w:rsidRDefault="00060EDE" w:rsidP="0065537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Creating documentation and instructions for custom applications</w:t>
            </w:r>
          </w:p>
          <w:p w14:paraId="3FAA3562" w14:textId="2D92FEA5" w:rsidR="002F77BC" w:rsidRDefault="00224246" w:rsidP="0065537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27101F">
              <w:rPr>
                <w:sz w:val="22"/>
                <w:szCs w:val="22"/>
              </w:rPr>
              <w:t>Performing managerial tasks</w:t>
            </w:r>
            <w:r w:rsidR="005E1F66" w:rsidRPr="0027101F">
              <w:rPr>
                <w:sz w:val="22"/>
                <w:szCs w:val="22"/>
              </w:rPr>
              <w:t xml:space="preserve"> and making important decisions on shipping strategies during the Covid-19 changes</w:t>
            </w:r>
          </w:p>
          <w:p w14:paraId="11BAFC01" w14:textId="77777777" w:rsidR="002F77BC" w:rsidRPr="0027101F" w:rsidRDefault="002F77BC" w:rsidP="002F77BC">
            <w:pPr>
              <w:spacing w:before="240" w:line="276" w:lineRule="auto"/>
              <w:rPr>
                <w:bCs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Profital</w:t>
            </w:r>
            <w:proofErr w:type="spellEnd"/>
            <w:r>
              <w:rPr>
                <w:b/>
                <w:sz w:val="22"/>
                <w:szCs w:val="22"/>
              </w:rPr>
              <w:t xml:space="preserve"> Digital Marketing Agency – Lead Web Developer</w:t>
            </w:r>
          </w:p>
          <w:p w14:paraId="51ECC628" w14:textId="77777777" w:rsidR="002F77BC" w:rsidRDefault="002F77BC" w:rsidP="002F77BC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April 2022</w:t>
            </w:r>
            <w:r w:rsidRPr="00517936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February 2023</w:t>
            </w:r>
          </w:p>
          <w:p w14:paraId="72046DF4" w14:textId="15AB45D7" w:rsidR="002F77BC" w:rsidRDefault="00D209AB" w:rsidP="002F77B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charge of c</w:t>
            </w:r>
            <w:r w:rsidR="002F77BC">
              <w:rPr>
                <w:sz w:val="22"/>
                <w:szCs w:val="22"/>
              </w:rPr>
              <w:t xml:space="preserve">omplete website design, including </w:t>
            </w:r>
            <w:proofErr w:type="spellStart"/>
            <w:r>
              <w:rPr>
                <w:bCs/>
                <w:sz w:val="22"/>
                <w:szCs w:val="22"/>
              </w:rPr>
              <w:t>wire</w:t>
            </w:r>
            <w:r w:rsidR="002F77BC">
              <w:rPr>
                <w:bCs/>
                <w:sz w:val="22"/>
                <w:szCs w:val="22"/>
              </w:rPr>
              <w:t>framing</w:t>
            </w:r>
            <w:proofErr w:type="spellEnd"/>
            <w:r w:rsidR="002F77BC">
              <w:rPr>
                <w:bCs/>
                <w:sz w:val="22"/>
                <w:szCs w:val="22"/>
              </w:rPr>
              <w:t xml:space="preserve">, content discovery, </w:t>
            </w:r>
            <w:r w:rsidR="00060EDE">
              <w:rPr>
                <w:bCs/>
                <w:sz w:val="22"/>
                <w:szCs w:val="22"/>
              </w:rPr>
              <w:t xml:space="preserve">design justification and </w:t>
            </w:r>
            <w:r w:rsidR="002F77BC">
              <w:rPr>
                <w:bCs/>
                <w:sz w:val="22"/>
                <w:szCs w:val="22"/>
              </w:rPr>
              <w:t>client communications</w:t>
            </w:r>
          </w:p>
          <w:p w14:paraId="17783E9F" w14:textId="580D86C1" w:rsidR="002F77BC" w:rsidRDefault="002F77BC" w:rsidP="002F77BC">
            <w:pPr>
              <w:pStyle w:val="ListParagraph"/>
              <w:numPr>
                <w:ilvl w:val="0"/>
                <w:numId w:val="5"/>
              </w:numPr>
              <w:spacing w:before="240" w:line="276" w:lineRule="auto"/>
              <w:rPr>
                <w:bCs/>
                <w:sz w:val="22"/>
                <w:szCs w:val="22"/>
              </w:rPr>
            </w:pPr>
            <w:r w:rsidRPr="002F77BC">
              <w:rPr>
                <w:bCs/>
                <w:sz w:val="22"/>
                <w:szCs w:val="22"/>
              </w:rPr>
              <w:t xml:space="preserve">Developing custom-coded websites with HTML, CSS, JS with </w:t>
            </w:r>
            <w:r w:rsidR="00D209AB">
              <w:rPr>
                <w:bCs/>
                <w:sz w:val="22"/>
                <w:szCs w:val="22"/>
              </w:rPr>
              <w:t>API integrations</w:t>
            </w:r>
            <w:r>
              <w:rPr>
                <w:bCs/>
                <w:sz w:val="22"/>
                <w:szCs w:val="22"/>
              </w:rPr>
              <w:t xml:space="preserve"> and </w:t>
            </w:r>
            <w:r w:rsidRPr="002F77BC">
              <w:rPr>
                <w:bCs/>
                <w:sz w:val="22"/>
                <w:szCs w:val="22"/>
              </w:rPr>
              <w:t xml:space="preserve">functionality added </w:t>
            </w:r>
            <w:r>
              <w:rPr>
                <w:bCs/>
                <w:sz w:val="22"/>
                <w:szCs w:val="22"/>
              </w:rPr>
              <w:t>with Node.js</w:t>
            </w:r>
          </w:p>
          <w:p w14:paraId="1A39BCEE" w14:textId="356CE5F0" w:rsidR="00D209AB" w:rsidRPr="0027101F" w:rsidRDefault="00D209AB" w:rsidP="00D209AB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Building custom </w:t>
            </w:r>
            <w:proofErr w:type="spellStart"/>
            <w:r>
              <w:rPr>
                <w:bCs/>
                <w:sz w:val="22"/>
                <w:szCs w:val="22"/>
              </w:rPr>
              <w:t>WordPress</w:t>
            </w:r>
            <w:proofErr w:type="spellEnd"/>
            <w:r>
              <w:rPr>
                <w:bCs/>
                <w:sz w:val="22"/>
                <w:szCs w:val="22"/>
              </w:rPr>
              <w:t xml:space="preserve"> websites,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including full e-commerce sites</w:t>
            </w:r>
          </w:p>
          <w:p w14:paraId="19F77321" w14:textId="2DBDEED9" w:rsidR="00D209AB" w:rsidRPr="00D209AB" w:rsidRDefault="00D209AB" w:rsidP="002F77BC">
            <w:pPr>
              <w:pStyle w:val="ListParagraph"/>
              <w:numPr>
                <w:ilvl w:val="0"/>
                <w:numId w:val="5"/>
              </w:numPr>
              <w:spacing w:before="240" w:line="276" w:lineRule="auto"/>
              <w:rPr>
                <w:bCs/>
                <w:sz w:val="22"/>
                <w:szCs w:val="22"/>
              </w:rPr>
            </w:pPr>
            <w:r w:rsidRPr="00D209AB">
              <w:rPr>
                <w:bCs/>
                <w:sz w:val="22"/>
                <w:szCs w:val="22"/>
              </w:rPr>
              <w:t xml:space="preserve">Launching </w:t>
            </w:r>
            <w:r>
              <w:rPr>
                <w:bCs/>
                <w:sz w:val="22"/>
                <w:szCs w:val="22"/>
              </w:rPr>
              <w:t xml:space="preserve">client </w:t>
            </w:r>
            <w:r w:rsidRPr="00D209AB">
              <w:rPr>
                <w:bCs/>
                <w:sz w:val="22"/>
                <w:szCs w:val="22"/>
              </w:rPr>
              <w:t>websites, including DNS setup and SEO</w:t>
            </w:r>
          </w:p>
          <w:p w14:paraId="138F2D6C" w14:textId="1FF06A7D" w:rsidR="00D209AB" w:rsidRDefault="00D209AB" w:rsidP="002F77BC">
            <w:pPr>
              <w:pStyle w:val="ListParagraph"/>
              <w:numPr>
                <w:ilvl w:val="0"/>
                <w:numId w:val="5"/>
              </w:numPr>
              <w:spacing w:before="240"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Common development tools such as Bootstrap, SASS, Express, etc.</w:t>
            </w:r>
          </w:p>
          <w:p w14:paraId="7E7A1E3D" w14:textId="77777777" w:rsidR="00D209AB" w:rsidRDefault="00D209AB" w:rsidP="002F77BC">
            <w:pPr>
              <w:pStyle w:val="ListParagraph"/>
              <w:numPr>
                <w:ilvl w:val="0"/>
                <w:numId w:val="5"/>
              </w:numPr>
              <w:spacing w:before="240" w:line="276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Building large-scale sample applications for clients with React</w:t>
            </w:r>
          </w:p>
          <w:p w14:paraId="663B6C9F" w14:textId="485EF8C3" w:rsidR="00D209AB" w:rsidRPr="00D209AB" w:rsidRDefault="00D209AB" w:rsidP="00D209AB">
            <w:pPr>
              <w:spacing w:before="240" w:line="276" w:lineRule="auto"/>
              <w:rPr>
                <w:bCs/>
                <w:sz w:val="22"/>
                <w:szCs w:val="22"/>
              </w:rPr>
            </w:pPr>
          </w:p>
        </w:tc>
      </w:tr>
      <w:tr w:rsidR="006D409C" w14:paraId="7A319BAF" w14:textId="77777777" w:rsidTr="00C16775">
        <w:trPr>
          <w:trHeight w:val="891"/>
        </w:trPr>
        <w:tc>
          <w:tcPr>
            <w:tcW w:w="4950" w:type="dxa"/>
            <w:gridSpan w:val="2"/>
            <w:vMerge/>
            <w:vAlign w:val="bottom"/>
          </w:tcPr>
          <w:p w14:paraId="25A74FA6" w14:textId="4B7196E8" w:rsidR="006D409C" w:rsidRDefault="006D409C" w:rsidP="009A2638">
            <w:pPr>
              <w:rPr>
                <w:noProof/>
              </w:rPr>
            </w:pPr>
          </w:p>
        </w:tc>
        <w:tc>
          <w:tcPr>
            <w:tcW w:w="250" w:type="dxa"/>
            <w:shd w:val="clear" w:color="auto" w:fill="31521B" w:themeFill="accent2" w:themeFillShade="80"/>
          </w:tcPr>
          <w:p w14:paraId="1EA746EF" w14:textId="77777777" w:rsidR="006D409C" w:rsidRDefault="006D409C" w:rsidP="009A2638">
            <w:pPr>
              <w:tabs>
                <w:tab w:val="left" w:pos="990"/>
              </w:tabs>
            </w:pPr>
          </w:p>
        </w:tc>
        <w:tc>
          <w:tcPr>
            <w:tcW w:w="6618" w:type="dxa"/>
            <w:shd w:val="clear" w:color="auto" w:fill="31521B" w:themeFill="accent2" w:themeFillShade="80"/>
            <w:vAlign w:val="center"/>
          </w:tcPr>
          <w:sdt>
            <w:sdtPr>
              <w:id w:val="1669594239"/>
              <w:placeholder>
                <w:docPart w:val="E5238ED74F2E41BDAE758CD0C7CF2450"/>
              </w:placeholder>
              <w:temporary/>
              <w:showingPlcHdr/>
            </w:sdtPr>
            <w:sdtContent>
              <w:p w14:paraId="1258F813" w14:textId="77777777" w:rsidR="006D409C" w:rsidRDefault="006D409C" w:rsidP="009A2638">
                <w:pPr>
                  <w:pStyle w:val="Heading1"/>
                  <w:rPr>
                    <w:b/>
                  </w:rPr>
                </w:pPr>
                <w:r w:rsidRPr="00C16775">
                  <w:rPr>
                    <w:rStyle w:val="Heading2Char"/>
                    <w:rFonts w:ascii="Avenir Next LT Pro Demi" w:hAnsi="Avenir Next LT Pro Demi"/>
                    <w:b w:val="0"/>
                    <w:bCs w:val="0"/>
                    <w:caps/>
                    <w:sz w:val="44"/>
                    <w:szCs w:val="28"/>
                  </w:rPr>
                  <w:t>SKILLS</w:t>
                </w:r>
              </w:p>
            </w:sdtContent>
          </w:sdt>
        </w:tc>
      </w:tr>
      <w:tr w:rsidR="006D409C" w14:paraId="0C49C605" w14:textId="77777777" w:rsidTr="00C16775">
        <w:trPr>
          <w:trHeight w:val="2376"/>
        </w:trPr>
        <w:tc>
          <w:tcPr>
            <w:tcW w:w="4950" w:type="dxa"/>
            <w:gridSpan w:val="2"/>
            <w:vMerge/>
            <w:vAlign w:val="bottom"/>
          </w:tcPr>
          <w:p w14:paraId="5C2E7DE9" w14:textId="77777777" w:rsidR="006D409C" w:rsidRDefault="006D409C" w:rsidP="009A2638">
            <w:pPr>
              <w:rPr>
                <w:noProof/>
              </w:rPr>
            </w:pPr>
          </w:p>
        </w:tc>
        <w:tc>
          <w:tcPr>
            <w:tcW w:w="245" w:type="dxa"/>
            <w:tcMar>
              <w:left w:w="0" w:type="dxa"/>
              <w:right w:w="0" w:type="dxa"/>
            </w:tcMar>
          </w:tcPr>
          <w:p w14:paraId="7EA13EDD" w14:textId="07804FC8" w:rsidR="006D409C" w:rsidRDefault="006D409C" w:rsidP="009A2638">
            <w:pPr>
              <w:tabs>
                <w:tab w:val="left" w:pos="990"/>
              </w:tabs>
            </w:pPr>
          </w:p>
        </w:tc>
        <w:tc>
          <w:tcPr>
            <w:tcW w:w="6618" w:type="dxa"/>
            <w:vAlign w:val="bottom"/>
          </w:tcPr>
          <w:p w14:paraId="19B8D8EA" w14:textId="17493528" w:rsidR="00060EDE" w:rsidRPr="009E1248" w:rsidRDefault="0027381E" w:rsidP="006553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</w:pPr>
            <w:r w:rsidRPr="009E1248">
              <w:rPr>
                <w:rFonts w:eastAsia="Arial"/>
              </w:rPr>
              <w:t>C, C++,</w:t>
            </w:r>
            <w:r w:rsidR="009E1248">
              <w:rPr>
                <w:rFonts w:eastAsia="Arial"/>
              </w:rPr>
              <w:t xml:space="preserve"> C#,</w:t>
            </w:r>
            <w:r w:rsidRPr="009E1248">
              <w:rPr>
                <w:rFonts w:eastAsia="Arial"/>
              </w:rPr>
              <w:t xml:space="preserve"> Java, JavaScript, HTML, CSS, Python</w:t>
            </w:r>
            <w:r w:rsidR="00C4600C">
              <w:rPr>
                <w:rFonts w:eastAsia="Arial"/>
              </w:rPr>
              <w:t>.</w:t>
            </w:r>
          </w:p>
          <w:p w14:paraId="0CC6245B" w14:textId="449F8265" w:rsidR="009E1248" w:rsidRPr="009E1248" w:rsidRDefault="00060EDE" w:rsidP="00C4600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</w:pPr>
            <w:proofErr w:type="spellStart"/>
            <w:r>
              <w:rPr>
                <w:rFonts w:eastAsia="Arial"/>
              </w:rPr>
              <w:t>WordPress</w:t>
            </w:r>
            <w:proofErr w:type="spellEnd"/>
            <w:r>
              <w:rPr>
                <w:rFonts w:eastAsia="Arial"/>
              </w:rPr>
              <w:t xml:space="preserve"> custom development, and stretching the limits of various themes and page builders</w:t>
            </w:r>
          </w:p>
          <w:p w14:paraId="0AF5A1B8" w14:textId="7A54ECB3" w:rsidR="006D409C" w:rsidRPr="00AF3CF6" w:rsidRDefault="009F464B" w:rsidP="00060E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</w:pPr>
            <w:r>
              <w:rPr>
                <w:rFonts w:eastAsia="Arial"/>
              </w:rPr>
              <w:t xml:space="preserve">Built projects with </w:t>
            </w:r>
            <w:r w:rsidR="009E1248">
              <w:rPr>
                <w:rFonts w:eastAsia="Arial"/>
              </w:rPr>
              <w:t xml:space="preserve">Node, </w:t>
            </w:r>
            <w:r w:rsidR="00B93997">
              <w:rPr>
                <w:rFonts w:eastAsia="Arial"/>
              </w:rPr>
              <w:t>React,</w:t>
            </w:r>
            <w:r w:rsidR="009E1248">
              <w:rPr>
                <w:rFonts w:eastAsia="Arial"/>
              </w:rPr>
              <w:t xml:space="preserve"> Express,</w:t>
            </w:r>
            <w:r w:rsidR="00B93997">
              <w:rPr>
                <w:rFonts w:eastAsia="Arial"/>
              </w:rPr>
              <w:t xml:space="preserve"> Typescript, SASS, MongoDB, PostgreSQL</w:t>
            </w:r>
            <w:r w:rsidR="009A2638">
              <w:rPr>
                <w:rFonts w:eastAsia="Arial"/>
              </w:rPr>
              <w:t>, and</w:t>
            </w:r>
            <w:r w:rsidRPr="009A2638">
              <w:rPr>
                <w:rFonts w:eastAsia="Arial"/>
              </w:rPr>
              <w:t xml:space="preserve"> </w:t>
            </w:r>
            <w:r w:rsidR="0027381E" w:rsidRPr="009A2638">
              <w:rPr>
                <w:rFonts w:eastAsia="Arial"/>
              </w:rPr>
              <w:t xml:space="preserve">services such as </w:t>
            </w:r>
            <w:proofErr w:type="spellStart"/>
            <w:r w:rsidR="0027381E" w:rsidRPr="009A2638">
              <w:rPr>
                <w:rFonts w:eastAsia="Arial"/>
              </w:rPr>
              <w:t>Git</w:t>
            </w:r>
            <w:r w:rsidR="00060EDE">
              <w:rPr>
                <w:rFonts w:eastAsia="Arial"/>
              </w:rPr>
              <w:t>+</w:t>
            </w:r>
            <w:r w:rsidRPr="009A2638">
              <w:rPr>
                <w:rFonts w:eastAsia="Arial"/>
              </w:rPr>
              <w:t>GitHub</w:t>
            </w:r>
            <w:proofErr w:type="spellEnd"/>
            <w:r w:rsidR="0027381E" w:rsidRPr="009A2638">
              <w:rPr>
                <w:rFonts w:eastAsia="Arial"/>
              </w:rPr>
              <w:t xml:space="preserve">, IPFS, </w:t>
            </w:r>
            <w:r w:rsidR="00B93997" w:rsidRPr="009A2638">
              <w:rPr>
                <w:rFonts w:eastAsia="Arial"/>
              </w:rPr>
              <w:t>Firebase</w:t>
            </w:r>
            <w:r w:rsidR="009E1248" w:rsidRPr="009A2638">
              <w:rPr>
                <w:rFonts w:eastAsia="Arial"/>
              </w:rPr>
              <w:t xml:space="preserve">, </w:t>
            </w:r>
            <w:r w:rsidR="0027381E" w:rsidRPr="009A2638">
              <w:rPr>
                <w:rFonts w:eastAsia="Arial"/>
              </w:rPr>
              <w:t>and more</w:t>
            </w:r>
            <w:r w:rsidR="00C4600C">
              <w:rPr>
                <w:rFonts w:eastAsia="Arial"/>
              </w:rPr>
              <w:t>.</w:t>
            </w:r>
          </w:p>
        </w:tc>
      </w:tr>
    </w:tbl>
    <w:p w14:paraId="053E6DCF" w14:textId="06F9AFD6" w:rsidR="00153B84" w:rsidRDefault="00153B84" w:rsidP="00C16775"/>
    <w:sectPr w:rsidR="00153B84" w:rsidSect="00F56513">
      <w:headerReference w:type="default" r:id="rId15"/>
      <w:pgSz w:w="12240" w:h="15840"/>
      <w:pgMar w:top="360" w:right="360" w:bottom="36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5DBB1C" w14:textId="77777777" w:rsidR="002F77BC" w:rsidRDefault="002F77BC" w:rsidP="00C51CF5">
      <w:r>
        <w:separator/>
      </w:r>
    </w:p>
  </w:endnote>
  <w:endnote w:type="continuationSeparator" w:id="0">
    <w:p w14:paraId="3AAD73C3" w14:textId="77777777" w:rsidR="002F77BC" w:rsidRDefault="002F77BC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Franklin Gothic Book">
    <w:panose1 w:val="020B0503020102020204"/>
    <w:charset w:val="00"/>
    <w:family w:val="auto"/>
    <w:pitch w:val="variable"/>
    <w:sig w:usb0="00000287" w:usb1="00000000" w:usb2="00000000" w:usb3="00000000" w:csb0="0000009F" w:csb1="00000000"/>
  </w:font>
  <w:font w:name="HGｺﾞｼｯｸE"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auto"/>
    <w:pitch w:val="variable"/>
    <w:sig w:usb0="00000287" w:usb1="00000000" w:usb2="00000000" w:usb3="00000000" w:csb0="0000009F" w:csb1="00000000"/>
  </w:font>
  <w:font w:name="HG創英角ｺﾞｼｯｸUB">
    <w:panose1 w:val="00000000000000000000"/>
    <w:charset w:val="80"/>
    <w:family w:val="roman"/>
    <w:notTrueType/>
    <w:pitch w:val="default"/>
  </w:font>
  <w:font w:name="Avenir Next LT Pro Demi">
    <w:altName w:val="Arial"/>
    <w:charset w:val="00"/>
    <w:family w:val="swiss"/>
    <w:pitch w:val="variable"/>
    <w:sig w:usb0="800000EF" w:usb1="5000204A" w:usb2="00000000" w:usb3="00000000" w:csb0="00000093" w:csb1="00000000"/>
  </w:font>
  <w:font w:name="Gadugi">
    <w:altName w:val="Athelas Bold Italic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D01E79" w14:textId="77777777" w:rsidR="002F77BC" w:rsidRDefault="002F77BC" w:rsidP="00C51CF5">
      <w:r>
        <w:separator/>
      </w:r>
    </w:p>
  </w:footnote>
  <w:footnote w:type="continuationSeparator" w:id="0">
    <w:p w14:paraId="1CD4D0F3" w14:textId="77777777" w:rsidR="002F77BC" w:rsidRDefault="002F77BC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7D1BB7" w14:textId="77777777" w:rsidR="002F77BC" w:rsidRDefault="002F77BC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F0DA34C" wp14:editId="793E9ABC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005070" cy="9467090"/>
              <wp:effectExtent l="0" t="0" r="0" b="3175"/>
              <wp:wrapNone/>
              <wp:docPr id="4" name="Manual Inpu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46709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44F6BDD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Manual Input 4" o:spid="_x0000_s1026" type="#_x0000_t118" style="position:absolute;margin-left:18pt;margin-top:0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center;mso-position-vertical-relative:page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4AC02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1C2002"/>
    <w:multiLevelType w:val="multilevel"/>
    <w:tmpl w:val="F45C1C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C6C6E81"/>
    <w:multiLevelType w:val="hybridMultilevel"/>
    <w:tmpl w:val="0FA21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75FC4"/>
    <w:multiLevelType w:val="hybridMultilevel"/>
    <w:tmpl w:val="6444F3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B6C3F07"/>
    <w:multiLevelType w:val="multilevel"/>
    <w:tmpl w:val="19E4C8F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17F3B36"/>
    <w:multiLevelType w:val="multilevel"/>
    <w:tmpl w:val="19E4C8F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5BB7CAB"/>
    <w:multiLevelType w:val="hybridMultilevel"/>
    <w:tmpl w:val="7E9EED3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AEE702E"/>
    <w:multiLevelType w:val="hybridMultilevel"/>
    <w:tmpl w:val="995AB0B0"/>
    <w:lvl w:ilvl="0" w:tplc="04090009">
      <w:start w:val="1"/>
      <w:numFmt w:val="bullet"/>
      <w:lvlText w:val=""/>
      <w:lvlJc w:val="left"/>
      <w:pPr>
        <w:ind w:left="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75EA53C8"/>
    <w:multiLevelType w:val="multilevel"/>
    <w:tmpl w:val="6444F31C"/>
    <w:lvl w:ilvl="0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97F"/>
    <w:rsid w:val="00017952"/>
    <w:rsid w:val="000521EF"/>
    <w:rsid w:val="00060EDE"/>
    <w:rsid w:val="000A545F"/>
    <w:rsid w:val="000B2711"/>
    <w:rsid w:val="000F3BEA"/>
    <w:rsid w:val="0010314C"/>
    <w:rsid w:val="00143CED"/>
    <w:rsid w:val="00153B84"/>
    <w:rsid w:val="00196AAB"/>
    <w:rsid w:val="001A4D1A"/>
    <w:rsid w:val="001B0A3D"/>
    <w:rsid w:val="001B0B3D"/>
    <w:rsid w:val="00224246"/>
    <w:rsid w:val="0027101F"/>
    <w:rsid w:val="0027381E"/>
    <w:rsid w:val="002F77BC"/>
    <w:rsid w:val="0030752A"/>
    <w:rsid w:val="00393AD2"/>
    <w:rsid w:val="003B0DB8"/>
    <w:rsid w:val="00431999"/>
    <w:rsid w:val="00443E2D"/>
    <w:rsid w:val="004F60F2"/>
    <w:rsid w:val="00517936"/>
    <w:rsid w:val="00542FE3"/>
    <w:rsid w:val="00572086"/>
    <w:rsid w:val="00597871"/>
    <w:rsid w:val="005D47DE"/>
    <w:rsid w:val="005E1F66"/>
    <w:rsid w:val="005F364E"/>
    <w:rsid w:val="0062123A"/>
    <w:rsid w:val="00635EF0"/>
    <w:rsid w:val="00646E75"/>
    <w:rsid w:val="00655376"/>
    <w:rsid w:val="00657D65"/>
    <w:rsid w:val="0066097F"/>
    <w:rsid w:val="00663587"/>
    <w:rsid w:val="006723FB"/>
    <w:rsid w:val="00695DC0"/>
    <w:rsid w:val="006D409C"/>
    <w:rsid w:val="006F2651"/>
    <w:rsid w:val="00744E66"/>
    <w:rsid w:val="00762B4D"/>
    <w:rsid w:val="00776643"/>
    <w:rsid w:val="007851BB"/>
    <w:rsid w:val="00797579"/>
    <w:rsid w:val="007B2F65"/>
    <w:rsid w:val="007D0F5B"/>
    <w:rsid w:val="008460A9"/>
    <w:rsid w:val="00882E29"/>
    <w:rsid w:val="008F290E"/>
    <w:rsid w:val="00902051"/>
    <w:rsid w:val="00904973"/>
    <w:rsid w:val="00912A27"/>
    <w:rsid w:val="00942045"/>
    <w:rsid w:val="00964B9F"/>
    <w:rsid w:val="00994D95"/>
    <w:rsid w:val="009A2638"/>
    <w:rsid w:val="009E1248"/>
    <w:rsid w:val="009F215D"/>
    <w:rsid w:val="009F464B"/>
    <w:rsid w:val="00A11520"/>
    <w:rsid w:val="00A24099"/>
    <w:rsid w:val="00A2642D"/>
    <w:rsid w:val="00A26A72"/>
    <w:rsid w:val="00A73BCA"/>
    <w:rsid w:val="00A75FCE"/>
    <w:rsid w:val="00AA456B"/>
    <w:rsid w:val="00AA5842"/>
    <w:rsid w:val="00AA608A"/>
    <w:rsid w:val="00AC5509"/>
    <w:rsid w:val="00AE01E3"/>
    <w:rsid w:val="00AF3CF6"/>
    <w:rsid w:val="00AF4EA4"/>
    <w:rsid w:val="00B00500"/>
    <w:rsid w:val="00B0669D"/>
    <w:rsid w:val="00B8632F"/>
    <w:rsid w:val="00B90CEF"/>
    <w:rsid w:val="00B93997"/>
    <w:rsid w:val="00B94763"/>
    <w:rsid w:val="00B95D4D"/>
    <w:rsid w:val="00BC194F"/>
    <w:rsid w:val="00C16775"/>
    <w:rsid w:val="00C435CE"/>
    <w:rsid w:val="00C4600C"/>
    <w:rsid w:val="00C51CF5"/>
    <w:rsid w:val="00C93D20"/>
    <w:rsid w:val="00CA407F"/>
    <w:rsid w:val="00CB1107"/>
    <w:rsid w:val="00D00A30"/>
    <w:rsid w:val="00D209AB"/>
    <w:rsid w:val="00D8438A"/>
    <w:rsid w:val="00DB6CCD"/>
    <w:rsid w:val="00DC29FF"/>
    <w:rsid w:val="00DC71AE"/>
    <w:rsid w:val="00E07496"/>
    <w:rsid w:val="00E1595F"/>
    <w:rsid w:val="00E17A2B"/>
    <w:rsid w:val="00E2259A"/>
    <w:rsid w:val="00E53806"/>
    <w:rsid w:val="00E55D74"/>
    <w:rsid w:val="00E72808"/>
    <w:rsid w:val="00E774C3"/>
    <w:rsid w:val="00E8541C"/>
    <w:rsid w:val="00F56513"/>
    <w:rsid w:val="00F75099"/>
    <w:rsid w:val="00FC5CD1"/>
    <w:rsid w:val="00F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76DA28A3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semiHidden="0" w:uiPriority="11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CF6"/>
    <w:rPr>
      <w:rFonts w:ascii="Times New Roman" w:eastAsia="Times New Roman" w:hAnsi="Times New Roman" w:cs="Times New Roman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character" w:styleId="FollowedHyperlink">
    <w:name w:val="FollowedHyperlink"/>
    <w:basedOn w:val="DefaultParagraphFont"/>
    <w:uiPriority w:val="99"/>
    <w:semiHidden/>
    <w:unhideWhenUsed/>
    <w:rsid w:val="00AF3CF6"/>
    <w:rPr>
      <w:color w:val="977B2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semiHidden="0" w:uiPriority="11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CF6"/>
    <w:rPr>
      <w:rFonts w:ascii="Times New Roman" w:eastAsia="Times New Roman" w:hAnsi="Times New Roman" w:cs="Times New Roman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character" w:styleId="FollowedHyperlink">
    <w:name w:val="FollowedHyperlink"/>
    <w:basedOn w:val="DefaultParagraphFont"/>
    <w:uiPriority w:val="99"/>
    <w:semiHidden/>
    <w:unhideWhenUsed/>
    <w:rsid w:val="00AF3CF6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hyperlink" Target="https://mattruetz.com" TargetMode="External"/><Relationship Id="rId13" Type="http://schemas.openxmlformats.org/officeDocument/2006/relationships/hyperlink" Target="https://github.com/MattRuetz" TargetMode="External"/><Relationship Id="rId14" Type="http://schemas.openxmlformats.org/officeDocument/2006/relationships/hyperlink" Target="mailto:matt.b.ruetz@gmail.com" TargetMode="External"/><Relationship Id="rId15" Type="http://schemas.openxmlformats.org/officeDocument/2006/relationships/header" Target="header1.xml"/><Relationship Id="rId16" Type="http://schemas.openxmlformats.org/officeDocument/2006/relationships/fontTable" Target="fontTable.xml"/><Relationship Id="rId17" Type="http://schemas.openxmlformats.org/officeDocument/2006/relationships/glossaryDocument" Target="glossary/document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\AppData\Roaming\Microsoft\Templates\Green%20cube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BFE2C0815FC48EFB99AD6D7E0936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861F1-2900-4E6F-A664-94EB746EDDB5}"/>
      </w:docPartPr>
      <w:docPartBody>
        <w:p w:rsidR="003451DE" w:rsidRDefault="0066640D">
          <w:pPr>
            <w:pStyle w:val="FBFE2C0815FC48EFB99AD6D7E093632F"/>
          </w:pPr>
          <w:r w:rsidRPr="00036450">
            <w:t>EDUCATION</w:t>
          </w:r>
        </w:p>
      </w:docPartBody>
    </w:docPart>
    <w:docPart>
      <w:docPartPr>
        <w:name w:val="A5143C4A26514CD5A03C21DBBEE9C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36116-C934-479B-8E31-197C0A33583F}"/>
      </w:docPartPr>
      <w:docPartBody>
        <w:p w:rsidR="003451DE" w:rsidRDefault="0066640D">
          <w:pPr>
            <w:pStyle w:val="A5143C4A26514CD5A03C21DBBEE9CD13"/>
          </w:pPr>
          <w:r w:rsidRPr="005D47DE">
            <w:t>Profile</w:t>
          </w:r>
        </w:p>
      </w:docPartBody>
    </w:docPart>
    <w:docPart>
      <w:docPartPr>
        <w:name w:val="6E4BB67BE0F74699ADC5BBC2D4A82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03D8C-F835-4289-A9DF-247FFB337350}"/>
      </w:docPartPr>
      <w:docPartBody>
        <w:p w:rsidR="003451DE" w:rsidRDefault="0066640D">
          <w:pPr>
            <w:pStyle w:val="6E4BB67BE0F74699ADC5BBC2D4A82F67"/>
          </w:pPr>
          <w:r w:rsidRPr="005D47DE">
            <w:rPr>
              <w:rStyle w:val="Heading2Char"/>
            </w:rPr>
            <w:t>CONTACT</w:t>
          </w:r>
        </w:p>
      </w:docPartBody>
    </w:docPart>
    <w:docPart>
      <w:docPartPr>
        <w:name w:val="869B5A2AA157461787FC9EAD0D2CD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26084-E525-4211-8AC9-1090BEAA4287}"/>
      </w:docPartPr>
      <w:docPartBody>
        <w:p w:rsidR="003451DE" w:rsidRDefault="0066640D">
          <w:pPr>
            <w:pStyle w:val="869B5A2AA157461787FC9EAD0D2CD61B"/>
          </w:pPr>
          <w:r w:rsidRPr="00036450">
            <w:t>WORK EXPERIENCE</w:t>
          </w:r>
        </w:p>
      </w:docPartBody>
    </w:docPart>
    <w:docPart>
      <w:docPartPr>
        <w:name w:val="E5238ED74F2E41BDAE758CD0C7CF2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49077-9197-496D-ACED-1800CC994EE1}"/>
      </w:docPartPr>
      <w:docPartBody>
        <w:p w:rsidR="003451DE" w:rsidRDefault="0066640D">
          <w:pPr>
            <w:pStyle w:val="E5238ED74F2E41BDAE758CD0C7CF2450"/>
          </w:pPr>
          <w:r w:rsidRPr="00776643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Franklin Gothic Book">
    <w:panose1 w:val="020B0503020102020204"/>
    <w:charset w:val="00"/>
    <w:family w:val="auto"/>
    <w:pitch w:val="variable"/>
    <w:sig w:usb0="00000287" w:usb1="00000000" w:usb2="00000000" w:usb3="00000000" w:csb0="0000009F" w:csb1="00000000"/>
  </w:font>
  <w:font w:name="HGｺﾞｼｯｸE"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auto"/>
    <w:pitch w:val="variable"/>
    <w:sig w:usb0="00000287" w:usb1="00000000" w:usb2="00000000" w:usb3="00000000" w:csb0="0000009F" w:csb1="00000000"/>
  </w:font>
  <w:font w:name="HG創英角ｺﾞｼｯｸUB">
    <w:panose1 w:val="00000000000000000000"/>
    <w:charset w:val="80"/>
    <w:family w:val="roman"/>
    <w:notTrueType/>
    <w:pitch w:val="default"/>
  </w:font>
  <w:font w:name="Avenir Next LT Pro Demi">
    <w:altName w:val="Arial"/>
    <w:charset w:val="00"/>
    <w:family w:val="swiss"/>
    <w:pitch w:val="variable"/>
    <w:sig w:usb0="800000EF" w:usb1="5000204A" w:usb2="00000000" w:usb3="00000000" w:csb0="00000093" w:csb1="00000000"/>
  </w:font>
  <w:font w:name="Gadugi">
    <w:altName w:val="Athelas Bold Italic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40D"/>
    <w:rsid w:val="00085031"/>
    <w:rsid w:val="003451DE"/>
    <w:rsid w:val="003E2520"/>
    <w:rsid w:val="0053518B"/>
    <w:rsid w:val="0066640D"/>
    <w:rsid w:val="00AD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3451DE"/>
    <w:pPr>
      <w:keepNext/>
      <w:keepLines/>
      <w:pBdr>
        <w:bottom w:val="single" w:sz="8" w:space="1" w:color="4F81BD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FE2C0815FC48EFB99AD6D7E093632F">
    <w:name w:val="FBFE2C0815FC48EFB99AD6D7E093632F"/>
  </w:style>
  <w:style w:type="paragraph" w:customStyle="1" w:styleId="A5143C4A26514CD5A03C21DBBEE9CD13">
    <w:name w:val="A5143C4A26514CD5A03C21DBBEE9CD13"/>
  </w:style>
  <w:style w:type="character" w:customStyle="1" w:styleId="Heading2Char">
    <w:name w:val="Heading 2 Char"/>
    <w:basedOn w:val="DefaultParagraphFont"/>
    <w:link w:val="Heading2"/>
    <w:uiPriority w:val="9"/>
    <w:rsid w:val="003451DE"/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paragraph" w:customStyle="1" w:styleId="6E4BB67BE0F74699ADC5BBC2D4A82F67">
    <w:name w:val="6E4BB67BE0F74699ADC5BBC2D4A82F67"/>
  </w:style>
  <w:style w:type="character" w:styleId="Hyperlink">
    <w:name w:val="Hyperlink"/>
    <w:basedOn w:val="DefaultParagraphFont"/>
    <w:uiPriority w:val="99"/>
    <w:unhideWhenUsed/>
    <w:rPr>
      <w:color w:val="C0504D" w:themeColor="accent2"/>
      <w:u w:val="single"/>
    </w:rPr>
  </w:style>
  <w:style w:type="paragraph" w:customStyle="1" w:styleId="869B5A2AA157461787FC9EAD0D2CD61B">
    <w:name w:val="869B5A2AA157461787FC9EAD0D2CD61B"/>
  </w:style>
  <w:style w:type="paragraph" w:customStyle="1" w:styleId="E5238ED74F2E41BDAE758CD0C7CF2450">
    <w:name w:val="E5238ED74F2E41BDAE758CD0C7CF2450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3451DE"/>
    <w:pPr>
      <w:keepNext/>
      <w:keepLines/>
      <w:pBdr>
        <w:bottom w:val="single" w:sz="8" w:space="1" w:color="4F81BD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FE2C0815FC48EFB99AD6D7E093632F">
    <w:name w:val="FBFE2C0815FC48EFB99AD6D7E093632F"/>
  </w:style>
  <w:style w:type="paragraph" w:customStyle="1" w:styleId="A5143C4A26514CD5A03C21DBBEE9CD13">
    <w:name w:val="A5143C4A26514CD5A03C21DBBEE9CD13"/>
  </w:style>
  <w:style w:type="character" w:customStyle="1" w:styleId="Heading2Char">
    <w:name w:val="Heading 2 Char"/>
    <w:basedOn w:val="DefaultParagraphFont"/>
    <w:link w:val="Heading2"/>
    <w:uiPriority w:val="9"/>
    <w:rsid w:val="003451DE"/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eastAsia="ja-JP"/>
    </w:rPr>
  </w:style>
  <w:style w:type="paragraph" w:customStyle="1" w:styleId="6E4BB67BE0F74699ADC5BBC2D4A82F67">
    <w:name w:val="6E4BB67BE0F74699ADC5BBC2D4A82F67"/>
  </w:style>
  <w:style w:type="character" w:styleId="Hyperlink">
    <w:name w:val="Hyperlink"/>
    <w:basedOn w:val="DefaultParagraphFont"/>
    <w:uiPriority w:val="99"/>
    <w:unhideWhenUsed/>
    <w:rPr>
      <w:color w:val="C0504D" w:themeColor="accent2"/>
      <w:u w:val="single"/>
    </w:rPr>
  </w:style>
  <w:style w:type="paragraph" w:customStyle="1" w:styleId="869B5A2AA157461787FC9EAD0D2CD61B">
    <w:name w:val="869B5A2AA157461787FC9EAD0D2CD61B"/>
  </w:style>
  <w:style w:type="paragraph" w:customStyle="1" w:styleId="E5238ED74F2E41BDAE758CD0C7CF2450">
    <w:name w:val="E5238ED74F2E41BDAE758CD0C7CF24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F49CD-81BB-4ED9-A718-D98C8A5D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60C0CD-0EA2-490A-B7DE-ACED37094F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7A47F-0417-412B-B449-2856C3860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41FAE9F-AB51-0348-95D0-147B2541F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\Users\Matt\AppData\Roaming\Microsoft\Templates\Green cube resume.dotx</Template>
  <TotalTime>0</TotalTime>
  <Pages>1</Pages>
  <Words>459</Words>
  <Characters>2619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2023-02-13T22:08:00Z</dcterms:created>
  <dcterms:modified xsi:type="dcterms:W3CDTF">2023-02-13T22:08:00Z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